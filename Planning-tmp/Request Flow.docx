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57D4" w14:textId="0F547586" w:rsidR="00EC1A0B" w:rsidRPr="00EC1A0B" w:rsidRDefault="00EC1A0B" w:rsidP="00EC1A0B">
      <w:pPr>
        <w:rPr>
          <w:lang w:val="en-US"/>
        </w:rPr>
      </w:pPr>
      <w:r>
        <w:rPr>
          <w:lang w:val="en-US"/>
        </w:rPr>
        <w:t>Request Flow</w:t>
      </w:r>
      <w:r>
        <w:rPr>
          <w:lang w:val="en-US"/>
        </w:rPr>
        <w:br/>
      </w:r>
      <w:r>
        <w:rPr>
          <w:lang w:val="en-US"/>
        </w:rPr>
        <w:br/>
      </w:r>
      <w:r w:rsidRPr="00EC1A0B">
        <w:rPr>
          <w:lang w:val="en-US"/>
        </w:rPr>
        <w:t>Visitor requests: /products/example-product/</w:t>
      </w:r>
    </w:p>
    <w:p w14:paraId="19C73BBB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 xml:space="preserve">        </w:t>
      </w:r>
      <w:r w:rsidRPr="00EC1A0B">
        <w:rPr>
          <w:rFonts w:ascii="MS Mincho" w:eastAsia="MS Mincho" w:hAnsi="MS Mincho" w:cs="MS Mincho" w:hint="eastAsia"/>
          <w:lang w:val="en-US"/>
        </w:rPr>
        <w:t>│</w:t>
      </w:r>
    </w:p>
    <w:p w14:paraId="0B4B3500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 xml:space="preserve">        </w:t>
      </w:r>
      <w:r w:rsidRPr="00EC1A0B">
        <w:rPr>
          <w:rFonts w:ascii="Times New Roman" w:hAnsi="Times New Roman" w:cs="Times New Roman"/>
          <w:lang w:val="en-US"/>
        </w:rPr>
        <w:t>▼</w:t>
      </w:r>
    </w:p>
    <w:p w14:paraId="5F3D0017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>Router / Request Resolver</w:t>
      </w:r>
    </w:p>
    <w:p w14:paraId="423949F2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 xml:space="preserve">        </w:t>
      </w:r>
      <w:r w:rsidRPr="00EC1A0B">
        <w:rPr>
          <w:rFonts w:ascii="MS Mincho" w:eastAsia="MS Mincho" w:hAnsi="MS Mincho" w:cs="MS Mincho" w:hint="eastAsia"/>
          <w:lang w:val="en-US"/>
        </w:rPr>
        <w:t>│</w:t>
      </w:r>
    </w:p>
    <w:p w14:paraId="2AD6AFB8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 xml:space="preserve">        </w:t>
      </w:r>
      <w:r w:rsidRPr="00EC1A0B">
        <w:rPr>
          <w:rFonts w:ascii="Times New Roman" w:hAnsi="Times New Roman" w:cs="Times New Roman"/>
          <w:lang w:val="en-US"/>
        </w:rPr>
        <w:t>▼</w:t>
      </w:r>
    </w:p>
    <w:p w14:paraId="091FE16A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>Find Product record by slug</w:t>
      </w:r>
    </w:p>
    <w:p w14:paraId="2717627F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 xml:space="preserve">        </w:t>
      </w:r>
      <w:r w:rsidRPr="00EC1A0B">
        <w:rPr>
          <w:rFonts w:ascii="MS Mincho" w:eastAsia="MS Mincho" w:hAnsi="MS Mincho" w:cs="MS Mincho" w:hint="eastAsia"/>
          <w:lang w:val="en-US"/>
        </w:rPr>
        <w:t>│</w:t>
      </w:r>
    </w:p>
    <w:p w14:paraId="472A6473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 xml:space="preserve">        </w:t>
      </w:r>
      <w:r w:rsidRPr="00EC1A0B">
        <w:rPr>
          <w:rFonts w:ascii="Times New Roman" w:hAnsi="Times New Roman" w:cs="Times New Roman"/>
          <w:lang w:val="en-US"/>
        </w:rPr>
        <w:t>▼</w:t>
      </w:r>
    </w:p>
    <w:p w14:paraId="405C601A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>Load assigned template for Product</w:t>
      </w:r>
    </w:p>
    <w:p w14:paraId="32DF947F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 xml:space="preserve">        </w:t>
      </w:r>
      <w:r w:rsidRPr="00EC1A0B">
        <w:rPr>
          <w:rFonts w:ascii="MS Mincho" w:eastAsia="MS Mincho" w:hAnsi="MS Mincho" w:cs="MS Mincho" w:hint="eastAsia"/>
          <w:lang w:val="en-US"/>
        </w:rPr>
        <w:t>│</w:t>
      </w:r>
    </w:p>
    <w:p w14:paraId="465097D0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 xml:space="preserve">        </w:t>
      </w:r>
      <w:r w:rsidRPr="00EC1A0B">
        <w:rPr>
          <w:rFonts w:ascii="Times New Roman" w:hAnsi="Times New Roman" w:cs="Times New Roman"/>
          <w:lang w:val="en-US"/>
        </w:rPr>
        <w:t>▼</w:t>
      </w:r>
    </w:p>
    <w:p w14:paraId="1CDCF1F0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 xml:space="preserve">Build </w:t>
      </w:r>
      <w:proofErr w:type="spellStart"/>
      <w:r w:rsidRPr="00EC1A0B">
        <w:rPr>
          <w:lang w:val="en-US"/>
        </w:rPr>
        <w:t>RenderContext</w:t>
      </w:r>
      <w:proofErr w:type="spellEnd"/>
      <w:r w:rsidRPr="00EC1A0B">
        <w:rPr>
          <w:lang w:val="en-US"/>
        </w:rPr>
        <w:t xml:space="preserve"> for current record</w:t>
      </w:r>
    </w:p>
    <w:p w14:paraId="633A42D3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 xml:space="preserve">        </w:t>
      </w:r>
      <w:r w:rsidRPr="00EC1A0B">
        <w:rPr>
          <w:rFonts w:ascii="MS Mincho" w:eastAsia="MS Mincho" w:hAnsi="MS Mincho" w:cs="MS Mincho" w:hint="eastAsia"/>
          <w:lang w:val="en-US"/>
        </w:rPr>
        <w:t>│</w:t>
      </w:r>
    </w:p>
    <w:p w14:paraId="4D229329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 xml:space="preserve">        </w:t>
      </w:r>
      <w:r w:rsidRPr="00EC1A0B">
        <w:rPr>
          <w:rFonts w:ascii="Times New Roman" w:hAnsi="Times New Roman" w:cs="Times New Roman"/>
          <w:lang w:val="en-US"/>
        </w:rPr>
        <w:t>▼</w:t>
      </w:r>
    </w:p>
    <w:p w14:paraId="4274650F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>Render saved block template</w:t>
      </w:r>
    </w:p>
    <w:p w14:paraId="0655D023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 xml:space="preserve">        </w:t>
      </w:r>
      <w:r w:rsidRPr="00EC1A0B">
        <w:rPr>
          <w:rFonts w:ascii="MS Mincho" w:eastAsia="MS Mincho" w:hAnsi="MS Mincho" w:cs="MS Mincho" w:hint="eastAsia"/>
          <w:lang w:val="en-US"/>
        </w:rPr>
        <w:t>│</w:t>
      </w:r>
    </w:p>
    <w:p w14:paraId="251E8078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 xml:space="preserve">        </w:t>
      </w:r>
      <w:r w:rsidRPr="00EC1A0B">
        <w:rPr>
          <w:rFonts w:ascii="Times New Roman" w:hAnsi="Times New Roman" w:cs="Times New Roman"/>
          <w:lang w:val="en-US"/>
        </w:rPr>
        <w:t>▼</w:t>
      </w:r>
    </w:p>
    <w:p w14:paraId="1E334673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>Dynamic blocks resolve values from context</w:t>
      </w:r>
    </w:p>
    <w:p w14:paraId="30226EDD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 xml:space="preserve">        </w:t>
      </w:r>
      <w:r w:rsidRPr="00EC1A0B">
        <w:rPr>
          <w:rFonts w:ascii="MS Mincho" w:eastAsia="MS Mincho" w:hAnsi="MS Mincho" w:cs="MS Mincho" w:hint="eastAsia"/>
          <w:lang w:val="en-US"/>
        </w:rPr>
        <w:t>│</w:t>
      </w:r>
    </w:p>
    <w:p w14:paraId="3403D9E5" w14:textId="77777777" w:rsidR="00EC1A0B" w:rsidRPr="00EC1A0B" w:rsidRDefault="00EC1A0B" w:rsidP="00EC1A0B">
      <w:pPr>
        <w:rPr>
          <w:lang w:val="en-US"/>
        </w:rPr>
      </w:pPr>
      <w:r w:rsidRPr="00EC1A0B">
        <w:rPr>
          <w:lang w:val="en-US"/>
        </w:rPr>
        <w:t xml:space="preserve">        </w:t>
      </w:r>
      <w:r w:rsidRPr="00EC1A0B">
        <w:rPr>
          <w:rFonts w:ascii="Times New Roman" w:hAnsi="Times New Roman" w:cs="Times New Roman"/>
          <w:lang w:val="en-US"/>
        </w:rPr>
        <w:t>▼</w:t>
      </w:r>
    </w:p>
    <w:p w14:paraId="5480993C" w14:textId="12CAF638" w:rsidR="00436070" w:rsidRPr="00F02D5B" w:rsidRDefault="00EC1A0B" w:rsidP="00EC1A0B">
      <w:pPr>
        <w:rPr>
          <w:lang w:val="en-US"/>
        </w:rPr>
      </w:pPr>
      <w:r w:rsidRPr="00EC1A0B">
        <w:rPr>
          <w:lang w:val="en-US"/>
        </w:rPr>
        <w:t>Final HTML output</w:t>
      </w:r>
    </w:p>
    <w:sectPr w:rsidR="00436070" w:rsidRPr="00F02D5B" w:rsidSect="006154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021" w:right="1134" w:bottom="567" w:left="1134" w:header="68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B2C70" w14:textId="77777777" w:rsidR="00A152E0" w:rsidRDefault="00A152E0" w:rsidP="00C44376">
      <w:pPr>
        <w:spacing w:after="0" w:line="240" w:lineRule="auto"/>
      </w:pPr>
      <w:r>
        <w:separator/>
      </w:r>
    </w:p>
  </w:endnote>
  <w:endnote w:type="continuationSeparator" w:id="0">
    <w:p w14:paraId="7F3D7A24" w14:textId="77777777" w:rsidR="00A152E0" w:rsidRDefault="00A152E0" w:rsidP="00C44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ED233" w14:textId="77777777" w:rsidR="0061543D" w:rsidRDefault="006154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6805"/>
      <w:gridCol w:w="3686"/>
    </w:tblGrid>
    <w:tr w:rsidR="0061718E" w:rsidRPr="0061718E" w14:paraId="2ED92261" w14:textId="77777777" w:rsidTr="0061543D">
      <w:tc>
        <w:tcPr>
          <w:tcW w:w="6805" w:type="dxa"/>
        </w:tcPr>
        <w:p w14:paraId="045F5BFB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Data4Mat AB</w:t>
          </w:r>
        </w:p>
      </w:tc>
      <w:tc>
        <w:tcPr>
          <w:tcW w:w="3686" w:type="dxa"/>
        </w:tcPr>
        <w:p w14:paraId="595862F4" w14:textId="77777777" w:rsidR="0061718E" w:rsidRPr="0061718E" w:rsidRDefault="0061718E">
          <w:pPr>
            <w:pStyle w:val="Footer"/>
            <w:rPr>
              <w:sz w:val="20"/>
              <w:szCs w:val="20"/>
              <w:lang w:val="en-US"/>
            </w:rPr>
          </w:pPr>
          <w:proofErr w:type="spellStart"/>
          <w:r w:rsidRPr="0061718E">
            <w:rPr>
              <w:sz w:val="20"/>
              <w:szCs w:val="20"/>
              <w:lang w:val="en-US"/>
            </w:rPr>
            <w:t>Östangatan</w:t>
          </w:r>
          <w:proofErr w:type="spellEnd"/>
          <w:r w:rsidRPr="0061718E">
            <w:rPr>
              <w:sz w:val="20"/>
              <w:szCs w:val="20"/>
              <w:lang w:val="en-US"/>
            </w:rPr>
            <w:t xml:space="preserve"> 9, 335 71 Hestra, Sweden</w:t>
          </w:r>
        </w:p>
      </w:tc>
    </w:tr>
    <w:tr w:rsidR="0061718E" w:rsidRPr="0061718E" w14:paraId="653C6AE8" w14:textId="77777777" w:rsidTr="0061543D">
      <w:tc>
        <w:tcPr>
          <w:tcW w:w="6805" w:type="dxa"/>
        </w:tcPr>
        <w:p w14:paraId="5B08A0C1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Org.nr 559572-4690</w:t>
          </w:r>
        </w:p>
      </w:tc>
      <w:tc>
        <w:tcPr>
          <w:tcW w:w="3686" w:type="dxa"/>
        </w:tcPr>
        <w:p w14:paraId="750BEAD2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+46 (0)371 660 30</w:t>
          </w:r>
        </w:p>
      </w:tc>
    </w:tr>
    <w:tr w:rsidR="0061718E" w:rsidRPr="0061718E" w14:paraId="2E2D4FC7" w14:textId="77777777" w:rsidTr="0061543D">
      <w:tc>
        <w:tcPr>
          <w:tcW w:w="6805" w:type="dxa"/>
        </w:tcPr>
        <w:p w14:paraId="59DE206B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Momsreg.nr SE5559572469001</w:t>
          </w:r>
        </w:p>
      </w:tc>
      <w:tc>
        <w:tcPr>
          <w:tcW w:w="3686" w:type="dxa"/>
        </w:tcPr>
        <w:p w14:paraId="398E966B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info@data4mat.se</w:t>
          </w:r>
        </w:p>
      </w:tc>
    </w:tr>
    <w:tr w:rsidR="0061718E" w:rsidRPr="0061718E" w14:paraId="05418155" w14:textId="77777777" w:rsidTr="0061543D">
      <w:tc>
        <w:tcPr>
          <w:tcW w:w="6805" w:type="dxa"/>
        </w:tcPr>
        <w:p w14:paraId="1B5A5505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Godkänd för F-skatt</w:t>
          </w:r>
        </w:p>
      </w:tc>
      <w:tc>
        <w:tcPr>
          <w:tcW w:w="3686" w:type="dxa"/>
        </w:tcPr>
        <w:p w14:paraId="737C5E7B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www.data4mat.se</w:t>
          </w:r>
        </w:p>
      </w:tc>
    </w:tr>
  </w:tbl>
  <w:p w14:paraId="3D0B5C0B" w14:textId="77777777" w:rsidR="00FB0268" w:rsidRPr="0061718E" w:rsidRDefault="00FB0268" w:rsidP="006171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5D72E" w14:textId="77777777" w:rsidR="0061543D" w:rsidRDefault="00615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BC779" w14:textId="77777777" w:rsidR="00A152E0" w:rsidRDefault="00A152E0" w:rsidP="00C44376">
      <w:pPr>
        <w:spacing w:after="0" w:line="240" w:lineRule="auto"/>
      </w:pPr>
      <w:r>
        <w:separator/>
      </w:r>
    </w:p>
  </w:footnote>
  <w:footnote w:type="continuationSeparator" w:id="0">
    <w:p w14:paraId="2B44D9F2" w14:textId="77777777" w:rsidR="00A152E0" w:rsidRDefault="00A152E0" w:rsidP="00C44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CC26F" w14:textId="77777777" w:rsidR="0061543D" w:rsidRDefault="006154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9FD68" w14:textId="77777777" w:rsidR="00C44376" w:rsidRDefault="00C44376" w:rsidP="00C44376">
    <w:pPr>
      <w:pStyle w:val="Header"/>
      <w:spacing w:after="120"/>
      <w:jc w:val="center"/>
    </w:pPr>
    <w:r>
      <w:rPr>
        <w:noProof/>
      </w:rPr>
      <w:drawing>
        <wp:inline distT="0" distB="0" distL="0" distR="0" wp14:anchorId="376E5CF6" wp14:editId="367B5829">
          <wp:extent cx="2326756" cy="521294"/>
          <wp:effectExtent l="0" t="0" r="0" b="0"/>
          <wp:docPr id="204540492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540492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6756" cy="5212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8AE6" w14:textId="77777777" w:rsidR="0061543D" w:rsidRDefault="006154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0B"/>
    <w:rsid w:val="000301AC"/>
    <w:rsid w:val="00072DD4"/>
    <w:rsid w:val="000C3AD4"/>
    <w:rsid w:val="001A1387"/>
    <w:rsid w:val="00250C65"/>
    <w:rsid w:val="003973FF"/>
    <w:rsid w:val="00436070"/>
    <w:rsid w:val="00536C98"/>
    <w:rsid w:val="0061543D"/>
    <w:rsid w:val="0061718E"/>
    <w:rsid w:val="00617DD3"/>
    <w:rsid w:val="006527C4"/>
    <w:rsid w:val="006F6DD1"/>
    <w:rsid w:val="00802004"/>
    <w:rsid w:val="008D5E56"/>
    <w:rsid w:val="00A152E0"/>
    <w:rsid w:val="00A82C0C"/>
    <w:rsid w:val="00AC09BA"/>
    <w:rsid w:val="00BB704C"/>
    <w:rsid w:val="00C44376"/>
    <w:rsid w:val="00CD3EBA"/>
    <w:rsid w:val="00D74288"/>
    <w:rsid w:val="00E4099A"/>
    <w:rsid w:val="00EC1A0B"/>
    <w:rsid w:val="00F02D5B"/>
    <w:rsid w:val="00F4661F"/>
    <w:rsid w:val="00FB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ACFD4"/>
  <w15:chartTrackingRefBased/>
  <w15:docId w15:val="{34415E4E-A4BE-4686-BB42-07566D9D8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61F"/>
    <w:rPr>
      <w:rFonts w:ascii="Palatino Linotype" w:hAnsi="Palatino Linotyp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3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3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3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3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3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3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3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376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376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37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37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37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37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44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3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376"/>
    <w:rPr>
      <w:rFonts w:ascii="Palatino Linotype" w:hAnsi="Palatino Linotype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44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376"/>
    <w:rPr>
      <w:rFonts w:ascii="Palatino Linotype" w:hAnsi="Palatino Linotype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443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4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376"/>
    <w:rPr>
      <w:rFonts w:ascii="Palatino Linotype" w:hAnsi="Palatino Linotype"/>
      <w:sz w:val="24"/>
    </w:rPr>
  </w:style>
  <w:style w:type="paragraph" w:styleId="Footer">
    <w:name w:val="footer"/>
    <w:basedOn w:val="Normal"/>
    <w:link w:val="FooterChar"/>
    <w:uiPriority w:val="99"/>
    <w:unhideWhenUsed/>
    <w:rsid w:val="00C44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376"/>
    <w:rPr>
      <w:rFonts w:ascii="Palatino Linotype" w:hAnsi="Palatino Linotype"/>
      <w:sz w:val="24"/>
    </w:rPr>
  </w:style>
  <w:style w:type="table" w:styleId="TableGrid">
    <w:name w:val="Table Grid"/>
    <w:basedOn w:val="TableNormal"/>
    <w:uiPriority w:val="39"/>
    <w:rsid w:val="00617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71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\Documents\Custom%20Office%20Templates\Data4Mat%20AB%20-%20template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5F672-BA52-4CC3-924C-388ADFD8E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Data4Mat AB - template.dotx</Template>
  <TotalTime>2</TotalTime>
  <Pages>1</Pages>
  <Words>70</Words>
  <Characters>346</Characters>
  <Application>Microsoft Office Word</Application>
  <DocSecurity>0</DocSecurity>
  <Lines>34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Johannesson</dc:creator>
  <cp:keywords/>
  <dc:description/>
  <cp:lastModifiedBy>Chris Johannesson</cp:lastModifiedBy>
  <cp:revision>1</cp:revision>
  <cp:lastPrinted>2026-03-01T22:51:00Z</cp:lastPrinted>
  <dcterms:created xsi:type="dcterms:W3CDTF">2026-04-10T10:07:00Z</dcterms:created>
  <dcterms:modified xsi:type="dcterms:W3CDTF">2026-04-10T10:09:00Z</dcterms:modified>
</cp:coreProperties>
</file>