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86C85" w14:textId="77777777" w:rsidR="00790E37" w:rsidRPr="00790E37" w:rsidRDefault="00790E37" w:rsidP="00790E37">
      <w:pPr>
        <w:rPr>
          <w:lang w:val="en-US"/>
        </w:rPr>
      </w:pPr>
      <w:r>
        <w:rPr>
          <w:lang w:val="en-US"/>
        </w:rPr>
        <w:t>Editor Flow</w:t>
      </w:r>
      <w:r>
        <w:rPr>
          <w:lang w:val="en-US"/>
        </w:rPr>
        <w:br/>
      </w:r>
      <w:r>
        <w:rPr>
          <w:lang w:val="en-US"/>
        </w:rPr>
        <w:br/>
      </w:r>
      <w:r w:rsidRPr="00790E37">
        <w:rPr>
          <w:lang w:val="en-US"/>
        </w:rPr>
        <w:t>Admin creates Product fields</w:t>
      </w:r>
    </w:p>
    <w:p w14:paraId="6C97E9DA" w14:textId="77777777" w:rsidR="00790E37" w:rsidRPr="00790E37" w:rsidRDefault="00790E37" w:rsidP="00790E37">
      <w:pPr>
        <w:rPr>
          <w:lang w:val="en-US"/>
        </w:rPr>
      </w:pPr>
      <w:r w:rsidRPr="00790E37">
        <w:rPr>
          <w:lang w:val="en-US"/>
        </w:rPr>
        <w:t xml:space="preserve">        </w:t>
      </w:r>
      <w:r w:rsidRPr="00790E37">
        <w:rPr>
          <w:rFonts w:ascii="MS Mincho" w:eastAsia="MS Mincho" w:hAnsi="MS Mincho" w:cs="MS Mincho" w:hint="eastAsia"/>
          <w:lang w:val="en-US"/>
        </w:rPr>
        <w:t>│</w:t>
      </w:r>
    </w:p>
    <w:p w14:paraId="1AF35199" w14:textId="77777777" w:rsidR="00790E37" w:rsidRPr="00790E37" w:rsidRDefault="00790E37" w:rsidP="00790E37">
      <w:pPr>
        <w:rPr>
          <w:lang w:val="en-US"/>
        </w:rPr>
      </w:pPr>
      <w:r w:rsidRPr="00790E37">
        <w:rPr>
          <w:lang w:val="en-US"/>
        </w:rPr>
        <w:t xml:space="preserve">        </w:t>
      </w:r>
      <w:r w:rsidRPr="00790E37">
        <w:rPr>
          <w:rFonts w:ascii="Times New Roman" w:hAnsi="Times New Roman" w:cs="Times New Roman"/>
          <w:lang w:val="en-US"/>
        </w:rPr>
        <w:t>▼</w:t>
      </w:r>
    </w:p>
    <w:p w14:paraId="038E28BC" w14:textId="77777777" w:rsidR="00790E37" w:rsidRPr="00790E37" w:rsidRDefault="00790E37" w:rsidP="00790E37">
      <w:pPr>
        <w:rPr>
          <w:lang w:val="en-US"/>
        </w:rPr>
      </w:pPr>
      <w:r w:rsidRPr="00790E37">
        <w:rPr>
          <w:lang w:val="en-US"/>
        </w:rPr>
        <w:t>Admin adds Product records</w:t>
      </w:r>
    </w:p>
    <w:p w14:paraId="7FBD7914" w14:textId="77777777" w:rsidR="00790E37" w:rsidRPr="00790E37" w:rsidRDefault="00790E37" w:rsidP="00790E37">
      <w:pPr>
        <w:rPr>
          <w:lang w:val="en-US"/>
        </w:rPr>
      </w:pPr>
      <w:r w:rsidRPr="00790E37">
        <w:rPr>
          <w:lang w:val="en-US"/>
        </w:rPr>
        <w:t xml:space="preserve">        </w:t>
      </w:r>
      <w:r w:rsidRPr="00790E37">
        <w:rPr>
          <w:rFonts w:ascii="MS Mincho" w:eastAsia="MS Mincho" w:hAnsi="MS Mincho" w:cs="MS Mincho" w:hint="eastAsia"/>
          <w:lang w:val="en-US"/>
        </w:rPr>
        <w:t>│</w:t>
      </w:r>
    </w:p>
    <w:p w14:paraId="22DAEABB" w14:textId="77777777" w:rsidR="00790E37" w:rsidRPr="00790E37" w:rsidRDefault="00790E37" w:rsidP="00790E37">
      <w:pPr>
        <w:rPr>
          <w:lang w:val="en-US"/>
        </w:rPr>
      </w:pPr>
      <w:r w:rsidRPr="00790E37">
        <w:rPr>
          <w:lang w:val="en-US"/>
        </w:rPr>
        <w:t xml:space="preserve">        </w:t>
      </w:r>
      <w:r w:rsidRPr="00790E37">
        <w:rPr>
          <w:rFonts w:ascii="Times New Roman" w:hAnsi="Times New Roman" w:cs="Times New Roman"/>
          <w:lang w:val="en-US"/>
        </w:rPr>
        <w:t>▼</w:t>
      </w:r>
    </w:p>
    <w:p w14:paraId="436BC227" w14:textId="77777777" w:rsidR="00790E37" w:rsidRPr="00790E37" w:rsidRDefault="00790E37" w:rsidP="00790E37">
      <w:pPr>
        <w:rPr>
          <w:lang w:val="en-US"/>
        </w:rPr>
      </w:pPr>
      <w:r w:rsidRPr="00790E37">
        <w:rPr>
          <w:lang w:val="en-US"/>
        </w:rPr>
        <w:t>Admin builds a visual template in Gutenberg</w:t>
      </w:r>
    </w:p>
    <w:p w14:paraId="1804312E" w14:textId="77777777" w:rsidR="00790E37" w:rsidRPr="00790E37" w:rsidRDefault="00790E37" w:rsidP="00790E37">
      <w:pPr>
        <w:rPr>
          <w:lang w:val="en-US"/>
        </w:rPr>
      </w:pPr>
      <w:r w:rsidRPr="00790E37">
        <w:rPr>
          <w:lang w:val="en-US"/>
        </w:rPr>
        <w:t xml:space="preserve">        </w:t>
      </w:r>
      <w:r w:rsidRPr="00790E37">
        <w:rPr>
          <w:rFonts w:ascii="MS Mincho" w:eastAsia="MS Mincho" w:hAnsi="MS Mincho" w:cs="MS Mincho" w:hint="eastAsia"/>
          <w:lang w:val="en-US"/>
        </w:rPr>
        <w:t>│</w:t>
      </w:r>
    </w:p>
    <w:p w14:paraId="73DF7179" w14:textId="77777777" w:rsidR="00790E37" w:rsidRPr="00790E37" w:rsidRDefault="00790E37" w:rsidP="00790E37">
      <w:pPr>
        <w:rPr>
          <w:lang w:val="en-US"/>
        </w:rPr>
      </w:pPr>
      <w:r w:rsidRPr="00790E37">
        <w:rPr>
          <w:lang w:val="en-US"/>
        </w:rPr>
        <w:t xml:space="preserve">        </w:t>
      </w:r>
      <w:r w:rsidRPr="00790E37">
        <w:rPr>
          <w:rFonts w:ascii="Times New Roman" w:hAnsi="Times New Roman" w:cs="Times New Roman"/>
          <w:lang w:val="en-US"/>
        </w:rPr>
        <w:t>▼</w:t>
      </w:r>
    </w:p>
    <w:p w14:paraId="5E111EE6" w14:textId="77777777" w:rsidR="00790E37" w:rsidRPr="00790E37" w:rsidRDefault="00790E37" w:rsidP="00790E37">
      <w:pPr>
        <w:rPr>
          <w:lang w:val="en-US"/>
        </w:rPr>
      </w:pPr>
      <w:r w:rsidRPr="00790E37">
        <w:rPr>
          <w:lang w:val="en-US"/>
        </w:rPr>
        <w:t>Admin assigns that template to Product</w:t>
      </w:r>
    </w:p>
    <w:p w14:paraId="51DB45C7" w14:textId="77777777" w:rsidR="00790E37" w:rsidRPr="00790E37" w:rsidRDefault="00790E37" w:rsidP="00790E37">
      <w:pPr>
        <w:rPr>
          <w:lang w:val="en-US"/>
        </w:rPr>
      </w:pPr>
      <w:r w:rsidRPr="00790E37">
        <w:rPr>
          <w:lang w:val="en-US"/>
        </w:rPr>
        <w:t xml:space="preserve">        </w:t>
      </w:r>
      <w:r w:rsidRPr="00790E37">
        <w:rPr>
          <w:rFonts w:ascii="MS Mincho" w:eastAsia="MS Mincho" w:hAnsi="MS Mincho" w:cs="MS Mincho" w:hint="eastAsia"/>
          <w:lang w:val="en-US"/>
        </w:rPr>
        <w:t>│</w:t>
      </w:r>
    </w:p>
    <w:p w14:paraId="6410D688" w14:textId="77777777" w:rsidR="00790E37" w:rsidRPr="00790E37" w:rsidRDefault="00790E37" w:rsidP="00790E37">
      <w:pPr>
        <w:rPr>
          <w:lang w:val="en-US"/>
        </w:rPr>
      </w:pPr>
      <w:r w:rsidRPr="00790E37">
        <w:rPr>
          <w:lang w:val="en-US"/>
        </w:rPr>
        <w:t xml:space="preserve">        </w:t>
      </w:r>
      <w:r w:rsidRPr="00790E37">
        <w:rPr>
          <w:rFonts w:ascii="Times New Roman" w:hAnsi="Times New Roman" w:cs="Times New Roman"/>
          <w:lang w:val="en-US"/>
        </w:rPr>
        <w:t>▼</w:t>
      </w:r>
    </w:p>
    <w:p w14:paraId="1A684F78" w14:textId="7503072E" w:rsidR="00436070" w:rsidRPr="00F02D5B" w:rsidRDefault="00790E37" w:rsidP="00790E37">
      <w:pPr>
        <w:rPr>
          <w:lang w:val="en-US"/>
        </w:rPr>
      </w:pPr>
      <w:r w:rsidRPr="00790E37">
        <w:rPr>
          <w:lang w:val="en-US"/>
        </w:rPr>
        <w:t>All Product pages use that structure automatically</w:t>
      </w:r>
    </w:p>
    <w:sectPr w:rsidR="00436070" w:rsidRPr="00F02D5B" w:rsidSect="0061543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021" w:right="1134" w:bottom="567" w:left="1134" w:header="680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BE011" w14:textId="77777777" w:rsidR="00FC029C" w:rsidRDefault="00FC029C" w:rsidP="00C44376">
      <w:pPr>
        <w:spacing w:after="0" w:line="240" w:lineRule="auto"/>
      </w:pPr>
      <w:r>
        <w:separator/>
      </w:r>
    </w:p>
  </w:endnote>
  <w:endnote w:type="continuationSeparator" w:id="0">
    <w:p w14:paraId="537F4DF3" w14:textId="77777777" w:rsidR="00FC029C" w:rsidRDefault="00FC029C" w:rsidP="00C443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39E58" w14:textId="77777777" w:rsidR="0061543D" w:rsidRDefault="006154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9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600" w:firstRow="0" w:lastRow="0" w:firstColumn="0" w:lastColumn="0" w:noHBand="1" w:noVBand="1"/>
    </w:tblPr>
    <w:tblGrid>
      <w:gridCol w:w="6805"/>
      <w:gridCol w:w="3686"/>
    </w:tblGrid>
    <w:tr w:rsidR="0061718E" w:rsidRPr="0061718E" w14:paraId="1AC2D684" w14:textId="77777777" w:rsidTr="0061543D">
      <w:tc>
        <w:tcPr>
          <w:tcW w:w="6805" w:type="dxa"/>
        </w:tcPr>
        <w:p w14:paraId="431DDD32" w14:textId="77777777" w:rsidR="0061718E" w:rsidRPr="0061718E" w:rsidRDefault="0061718E">
          <w:pPr>
            <w:pStyle w:val="Footer"/>
            <w:rPr>
              <w:sz w:val="20"/>
              <w:szCs w:val="20"/>
            </w:rPr>
          </w:pPr>
          <w:r w:rsidRPr="0061718E">
            <w:rPr>
              <w:sz w:val="20"/>
              <w:szCs w:val="20"/>
            </w:rPr>
            <w:t>Data4Mat AB</w:t>
          </w:r>
        </w:p>
      </w:tc>
      <w:tc>
        <w:tcPr>
          <w:tcW w:w="3686" w:type="dxa"/>
        </w:tcPr>
        <w:p w14:paraId="6BBBB2AF" w14:textId="77777777" w:rsidR="0061718E" w:rsidRPr="0061718E" w:rsidRDefault="0061718E">
          <w:pPr>
            <w:pStyle w:val="Footer"/>
            <w:rPr>
              <w:sz w:val="20"/>
              <w:szCs w:val="20"/>
              <w:lang w:val="en-US"/>
            </w:rPr>
          </w:pPr>
          <w:proofErr w:type="spellStart"/>
          <w:r w:rsidRPr="0061718E">
            <w:rPr>
              <w:sz w:val="20"/>
              <w:szCs w:val="20"/>
              <w:lang w:val="en-US"/>
            </w:rPr>
            <w:t>Östangatan</w:t>
          </w:r>
          <w:proofErr w:type="spellEnd"/>
          <w:r w:rsidRPr="0061718E">
            <w:rPr>
              <w:sz w:val="20"/>
              <w:szCs w:val="20"/>
              <w:lang w:val="en-US"/>
            </w:rPr>
            <w:t xml:space="preserve"> 9, 335 71 Hestra, Sweden</w:t>
          </w:r>
        </w:p>
      </w:tc>
    </w:tr>
    <w:tr w:rsidR="0061718E" w:rsidRPr="0061718E" w14:paraId="43BD8661" w14:textId="77777777" w:rsidTr="0061543D">
      <w:tc>
        <w:tcPr>
          <w:tcW w:w="6805" w:type="dxa"/>
        </w:tcPr>
        <w:p w14:paraId="3FAC5201" w14:textId="77777777" w:rsidR="0061718E" w:rsidRPr="0061718E" w:rsidRDefault="0061718E">
          <w:pPr>
            <w:pStyle w:val="Footer"/>
            <w:rPr>
              <w:sz w:val="20"/>
              <w:szCs w:val="20"/>
            </w:rPr>
          </w:pPr>
          <w:r w:rsidRPr="0061718E">
            <w:rPr>
              <w:sz w:val="20"/>
              <w:szCs w:val="20"/>
            </w:rPr>
            <w:t>Org.nr 559572-4690</w:t>
          </w:r>
        </w:p>
      </w:tc>
      <w:tc>
        <w:tcPr>
          <w:tcW w:w="3686" w:type="dxa"/>
        </w:tcPr>
        <w:p w14:paraId="50D2D837" w14:textId="77777777" w:rsidR="0061718E" w:rsidRPr="0061718E" w:rsidRDefault="0061718E">
          <w:pPr>
            <w:pStyle w:val="Footer"/>
            <w:rPr>
              <w:sz w:val="20"/>
              <w:szCs w:val="20"/>
            </w:rPr>
          </w:pPr>
          <w:r w:rsidRPr="0061718E">
            <w:rPr>
              <w:sz w:val="20"/>
              <w:szCs w:val="20"/>
            </w:rPr>
            <w:t>+46 (0)371 660 30</w:t>
          </w:r>
        </w:p>
      </w:tc>
    </w:tr>
    <w:tr w:rsidR="0061718E" w:rsidRPr="0061718E" w14:paraId="03C3A128" w14:textId="77777777" w:rsidTr="0061543D">
      <w:tc>
        <w:tcPr>
          <w:tcW w:w="6805" w:type="dxa"/>
        </w:tcPr>
        <w:p w14:paraId="58D90D41" w14:textId="77777777" w:rsidR="0061718E" w:rsidRPr="0061718E" w:rsidRDefault="0061718E">
          <w:pPr>
            <w:pStyle w:val="Footer"/>
            <w:rPr>
              <w:sz w:val="20"/>
              <w:szCs w:val="20"/>
            </w:rPr>
          </w:pPr>
          <w:r w:rsidRPr="0061718E">
            <w:rPr>
              <w:sz w:val="20"/>
              <w:szCs w:val="20"/>
            </w:rPr>
            <w:t>Momsreg.nr SE5559572469001</w:t>
          </w:r>
        </w:p>
      </w:tc>
      <w:tc>
        <w:tcPr>
          <w:tcW w:w="3686" w:type="dxa"/>
        </w:tcPr>
        <w:p w14:paraId="19DE6489" w14:textId="77777777" w:rsidR="0061718E" w:rsidRPr="0061718E" w:rsidRDefault="0061718E">
          <w:pPr>
            <w:pStyle w:val="Footer"/>
            <w:rPr>
              <w:sz w:val="20"/>
              <w:szCs w:val="20"/>
            </w:rPr>
          </w:pPr>
          <w:r w:rsidRPr="0061718E">
            <w:rPr>
              <w:sz w:val="20"/>
              <w:szCs w:val="20"/>
            </w:rPr>
            <w:t>info@data4mat.se</w:t>
          </w:r>
        </w:p>
      </w:tc>
    </w:tr>
    <w:tr w:rsidR="0061718E" w:rsidRPr="0061718E" w14:paraId="4A14204B" w14:textId="77777777" w:rsidTr="0061543D">
      <w:tc>
        <w:tcPr>
          <w:tcW w:w="6805" w:type="dxa"/>
        </w:tcPr>
        <w:p w14:paraId="030A36A7" w14:textId="77777777" w:rsidR="0061718E" w:rsidRPr="0061718E" w:rsidRDefault="0061718E">
          <w:pPr>
            <w:pStyle w:val="Footer"/>
            <w:rPr>
              <w:sz w:val="20"/>
              <w:szCs w:val="20"/>
            </w:rPr>
          </w:pPr>
          <w:r w:rsidRPr="0061718E">
            <w:rPr>
              <w:sz w:val="20"/>
              <w:szCs w:val="20"/>
            </w:rPr>
            <w:t>Godkänd för F-skatt</w:t>
          </w:r>
        </w:p>
      </w:tc>
      <w:tc>
        <w:tcPr>
          <w:tcW w:w="3686" w:type="dxa"/>
        </w:tcPr>
        <w:p w14:paraId="39DF6435" w14:textId="77777777" w:rsidR="0061718E" w:rsidRPr="0061718E" w:rsidRDefault="0061718E">
          <w:pPr>
            <w:pStyle w:val="Footer"/>
            <w:rPr>
              <w:sz w:val="20"/>
              <w:szCs w:val="20"/>
            </w:rPr>
          </w:pPr>
          <w:r w:rsidRPr="0061718E">
            <w:rPr>
              <w:sz w:val="20"/>
              <w:szCs w:val="20"/>
            </w:rPr>
            <w:t>www.data4mat.se</w:t>
          </w:r>
        </w:p>
      </w:tc>
    </w:tr>
  </w:tbl>
  <w:p w14:paraId="0127C254" w14:textId="77777777" w:rsidR="00FB0268" w:rsidRPr="0061718E" w:rsidRDefault="00FB0268" w:rsidP="006171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65EF6" w14:textId="77777777" w:rsidR="0061543D" w:rsidRDefault="006154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700DD" w14:textId="77777777" w:rsidR="00FC029C" w:rsidRDefault="00FC029C" w:rsidP="00C44376">
      <w:pPr>
        <w:spacing w:after="0" w:line="240" w:lineRule="auto"/>
      </w:pPr>
      <w:r>
        <w:separator/>
      </w:r>
    </w:p>
  </w:footnote>
  <w:footnote w:type="continuationSeparator" w:id="0">
    <w:p w14:paraId="529E4278" w14:textId="77777777" w:rsidR="00FC029C" w:rsidRDefault="00FC029C" w:rsidP="00C443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C8F6" w14:textId="77777777" w:rsidR="0061543D" w:rsidRDefault="006154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CAF93" w14:textId="77777777" w:rsidR="00C44376" w:rsidRDefault="00C44376" w:rsidP="00C44376">
    <w:pPr>
      <w:pStyle w:val="Header"/>
      <w:spacing w:after="120"/>
      <w:jc w:val="center"/>
    </w:pPr>
    <w:r>
      <w:rPr>
        <w:noProof/>
      </w:rPr>
      <w:drawing>
        <wp:inline distT="0" distB="0" distL="0" distR="0" wp14:anchorId="376E5CF6" wp14:editId="367B5829">
          <wp:extent cx="2326756" cy="521294"/>
          <wp:effectExtent l="0" t="0" r="0" b="0"/>
          <wp:docPr id="204540492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540492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26756" cy="5212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A96C0" w14:textId="77777777" w:rsidR="0061543D" w:rsidRDefault="0061543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E37"/>
    <w:rsid w:val="000301AC"/>
    <w:rsid w:val="00072DD4"/>
    <w:rsid w:val="000C3AD4"/>
    <w:rsid w:val="001A1387"/>
    <w:rsid w:val="00250C65"/>
    <w:rsid w:val="003973FF"/>
    <w:rsid w:val="00436070"/>
    <w:rsid w:val="00536C98"/>
    <w:rsid w:val="0061543D"/>
    <w:rsid w:val="0061718E"/>
    <w:rsid w:val="00617DD3"/>
    <w:rsid w:val="006527C4"/>
    <w:rsid w:val="006F6DD1"/>
    <w:rsid w:val="00790E37"/>
    <w:rsid w:val="00802004"/>
    <w:rsid w:val="008D5E56"/>
    <w:rsid w:val="00A82C0C"/>
    <w:rsid w:val="00AC09BA"/>
    <w:rsid w:val="00BB704C"/>
    <w:rsid w:val="00C44376"/>
    <w:rsid w:val="00CD3EBA"/>
    <w:rsid w:val="00D74288"/>
    <w:rsid w:val="00E4099A"/>
    <w:rsid w:val="00F02D5B"/>
    <w:rsid w:val="00F4661F"/>
    <w:rsid w:val="00FB0268"/>
    <w:rsid w:val="00FC0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C50B54"/>
  <w15:chartTrackingRefBased/>
  <w15:docId w15:val="{11AAF14C-E21A-4896-8651-36149423E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61F"/>
    <w:rPr>
      <w:rFonts w:ascii="Palatino Linotype" w:hAnsi="Palatino Linotype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3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3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3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37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37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37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37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3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3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3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376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376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376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376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376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376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44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37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376"/>
    <w:rPr>
      <w:rFonts w:ascii="Palatino Linotype" w:hAnsi="Palatino Linotype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C44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3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3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376"/>
    <w:rPr>
      <w:rFonts w:ascii="Palatino Linotype" w:hAnsi="Palatino Linotype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C4437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43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4376"/>
    <w:rPr>
      <w:rFonts w:ascii="Palatino Linotype" w:hAnsi="Palatino Linotype"/>
      <w:sz w:val="24"/>
    </w:rPr>
  </w:style>
  <w:style w:type="paragraph" w:styleId="Footer">
    <w:name w:val="footer"/>
    <w:basedOn w:val="Normal"/>
    <w:link w:val="FooterChar"/>
    <w:uiPriority w:val="99"/>
    <w:unhideWhenUsed/>
    <w:rsid w:val="00C443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4376"/>
    <w:rPr>
      <w:rFonts w:ascii="Palatino Linotype" w:hAnsi="Palatino Linotype"/>
      <w:sz w:val="24"/>
    </w:rPr>
  </w:style>
  <w:style w:type="table" w:styleId="TableGrid">
    <w:name w:val="Table Grid"/>
    <w:basedOn w:val="TableNormal"/>
    <w:uiPriority w:val="39"/>
    <w:rsid w:val="006171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171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71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\Documents\Custom%20Office%20Templates\Data4Mat%20AB%20-%20template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25F672-BA52-4CC3-924C-388ADFD8EF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Data4Mat AB - template.dotx</Template>
  <TotalTime>1</TotalTime>
  <Pages>1</Pages>
  <Words>38</Words>
  <Characters>180</Characters>
  <Application>Microsoft Office Word</Application>
  <DocSecurity>0</DocSecurity>
  <Lines>15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Johannesson</dc:creator>
  <cp:keywords/>
  <dc:description/>
  <cp:lastModifiedBy>Chris Johannesson</cp:lastModifiedBy>
  <cp:revision>1</cp:revision>
  <cp:lastPrinted>2026-03-01T22:51:00Z</cp:lastPrinted>
  <dcterms:created xsi:type="dcterms:W3CDTF">2026-04-10T10:09:00Z</dcterms:created>
  <dcterms:modified xsi:type="dcterms:W3CDTF">2026-04-10T10:10:00Z</dcterms:modified>
</cp:coreProperties>
</file>